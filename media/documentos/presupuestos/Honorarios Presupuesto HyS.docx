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0629D5" w14:paraId="14CA5F99" w14:textId="77777777" w:rsidTr="000F46E6">
        <w:trPr>
          <w:trHeight w:val="4032"/>
        </w:trPr>
        <w:tc>
          <w:tcPr>
            <w:tcW w:w="3600" w:type="dxa"/>
            <w:vAlign w:val="bottom"/>
          </w:tcPr>
          <w:p w14:paraId="71ADE041" w14:textId="4CED5C57" w:rsidR="000629D5" w:rsidRDefault="00634637" w:rsidP="001B2ABD">
            <w:pPr>
              <w:tabs>
                <w:tab w:val="left" w:pos="990"/>
              </w:tabs>
              <w:jc w:val="center"/>
            </w:pPr>
            <w:r>
              <w:rPr>
                <w:rFonts w:ascii="Verdana" w:eastAsia="Verdana" w:hAnsi="Verdana" w:cs="Verdana"/>
                <w:i/>
                <w:noProof/>
              </w:rPr>
              <w:drawing>
                <wp:inline distT="0" distB="0" distL="0" distR="0" wp14:anchorId="48FC6014" wp14:editId="14FEBD61">
                  <wp:extent cx="2014587" cy="1132840"/>
                  <wp:effectExtent l="0" t="0" r="508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 Bhhslaboral 1 Documentos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876" cy="114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36810145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29616A5F" w14:textId="043E9C10" w:rsidR="000629D5" w:rsidRPr="00E01F72" w:rsidRDefault="00D44FF9" w:rsidP="005843EB">
            <w:pPr>
              <w:pStyle w:val="Direccin"/>
              <w:rPr>
                <w:b/>
                <w:bCs/>
                <w:sz w:val="40"/>
                <w:szCs w:val="40"/>
              </w:rPr>
            </w:pPr>
            <w:r w:rsidRPr="00E01F72">
              <w:rPr>
                <w:b/>
                <w:bCs/>
                <w:sz w:val="40"/>
                <w:szCs w:val="40"/>
              </w:rPr>
              <w:t>HONORARIOS</w:t>
            </w:r>
            <w:r w:rsidR="00DF23AD" w:rsidRPr="00E01F72">
              <w:rPr>
                <w:b/>
                <w:bCs/>
                <w:sz w:val="40"/>
                <w:szCs w:val="40"/>
              </w:rPr>
              <w:t xml:space="preserve"> - PRESUPUESTO</w:t>
            </w:r>
          </w:p>
          <w:p w14:paraId="193A8F36" w14:textId="4C26A55A" w:rsidR="000629D5" w:rsidRDefault="00D44FF9" w:rsidP="005843EB">
            <w:pPr>
              <w:pStyle w:val="Direccin"/>
            </w:pPr>
            <w:r>
              <w:t xml:space="preserve">Técnico </w:t>
            </w:r>
            <w:r w:rsidR="00DF23AD">
              <w:t xml:space="preserve">Superior </w:t>
            </w:r>
            <w:r>
              <w:t>en Higiene y Seguridad en el Trabajo</w:t>
            </w:r>
          </w:p>
          <w:p w14:paraId="633DBEAC" w14:textId="117C75F0" w:rsidR="00D44FF9" w:rsidRDefault="00D44FF9" w:rsidP="005843EB">
            <w:pPr>
              <w:pStyle w:val="Direccin"/>
            </w:pPr>
            <w:r>
              <w:t>Matrícula: T</w:t>
            </w:r>
            <w:r w:rsidR="00F47E79">
              <w:t>0</w:t>
            </w:r>
            <w:r>
              <w:t>-</w:t>
            </w:r>
            <w:r w:rsidR="00F47E79">
              <w:t>00</w:t>
            </w:r>
            <w:r>
              <w:t>0</w:t>
            </w:r>
            <w:r w:rsidR="00F47E79">
              <w:t>00</w:t>
            </w:r>
            <w:r>
              <w:t>-</w:t>
            </w:r>
            <w:r w:rsidR="00F47E79">
              <w:t>0</w:t>
            </w:r>
          </w:p>
          <w:p w14:paraId="7694D624" w14:textId="4C3A3F7C" w:rsidR="000629D5" w:rsidRDefault="00671B8F" w:rsidP="005843EB">
            <w:pPr>
              <w:pStyle w:val="Direccin"/>
            </w:pPr>
            <w:r>
              <w:t xml:space="preserve">Zona </w:t>
            </w:r>
            <w:r w:rsidR="00F47E79">
              <w:t>____</w:t>
            </w:r>
            <w:r>
              <w:t xml:space="preserve"> - </w:t>
            </w:r>
          </w:p>
          <w:p w14:paraId="46E826E0" w14:textId="45C3943C" w:rsidR="000629D5" w:rsidRDefault="005843EB" w:rsidP="005843EB">
            <w:pPr>
              <w:pStyle w:val="Direccin"/>
            </w:pPr>
            <w:r>
              <w:t xml:space="preserve">CP: </w:t>
            </w:r>
          </w:p>
          <w:p w14:paraId="53284CB2" w14:textId="07C331EB" w:rsidR="000629D5" w:rsidRDefault="00D44FF9" w:rsidP="005843EB">
            <w:r>
              <w:rPr>
                <w:lang w:bidi="es-ES"/>
              </w:rPr>
              <w:t>Presupuesto del Servicio de Higiene y Seguridad</w:t>
            </w:r>
            <w:r w:rsidR="000629D5" w:rsidRPr="00BF09B3">
              <w:rPr>
                <w:lang w:bidi="es-ES"/>
              </w:rPr>
              <w:t>:</w:t>
            </w:r>
          </w:p>
          <w:p w14:paraId="489F4913" w14:textId="745BA21D" w:rsidR="00D44FF9" w:rsidRPr="00D44FF9" w:rsidRDefault="00D44FF9" w:rsidP="005843EB">
            <w:pPr>
              <w:rPr>
                <w:lang w:val="es-AR"/>
              </w:rPr>
            </w:pPr>
          </w:p>
          <w:p w14:paraId="573E9CB7" w14:textId="26C4560A" w:rsidR="00D44FF9" w:rsidRPr="00D44FF9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>•</w:t>
            </w:r>
            <w:r>
              <w:rPr>
                <w:lang w:val="es-AR"/>
              </w:rPr>
              <w:t xml:space="preserve"> </w:t>
            </w:r>
            <w:r w:rsidRPr="00D44FF9">
              <w:rPr>
                <w:lang w:val="es-AR"/>
              </w:rPr>
              <w:t xml:space="preserve">Valor hora normal será </w:t>
            </w:r>
            <w:r w:rsidR="00BC575C">
              <w:rPr>
                <w:lang w:val="es-AR"/>
              </w:rPr>
              <w:t>7</w:t>
            </w:r>
            <w:r w:rsidR="00912F77">
              <w:rPr>
                <w:lang w:val="es-AR"/>
              </w:rPr>
              <w:t>1,</w:t>
            </w:r>
            <w:r w:rsidR="00BC575C">
              <w:rPr>
                <w:lang w:val="es-AR"/>
              </w:rPr>
              <w:t>43</w:t>
            </w:r>
            <w:r>
              <w:rPr>
                <w:lang w:val="es-AR"/>
              </w:rPr>
              <w:t>% de la hora estipulada por el Colegio de</w:t>
            </w:r>
            <w:r w:rsidR="0056228F">
              <w:rPr>
                <w:lang w:val="es-AR"/>
              </w:rPr>
              <w:t xml:space="preserve"> Profesionales de</w:t>
            </w:r>
            <w:r>
              <w:rPr>
                <w:lang w:val="es-AR"/>
              </w:rPr>
              <w:t xml:space="preserve"> H</w:t>
            </w:r>
            <w:r w:rsidR="0056228F">
              <w:rPr>
                <w:lang w:val="es-AR"/>
              </w:rPr>
              <w:t xml:space="preserve">igiene, </w:t>
            </w:r>
            <w:r>
              <w:rPr>
                <w:lang w:val="es-AR"/>
              </w:rPr>
              <w:t>S</w:t>
            </w:r>
            <w:r w:rsidR="0056228F">
              <w:rPr>
                <w:lang w:val="es-AR"/>
              </w:rPr>
              <w:t>eguridad y Salud Ocupacional</w:t>
            </w:r>
            <w:r w:rsidR="00DD2440">
              <w:rPr>
                <w:lang w:val="es-AR"/>
              </w:rPr>
              <w:t xml:space="preserve"> de Santa Fe</w:t>
            </w:r>
            <w:r>
              <w:rPr>
                <w:lang w:val="es-AR"/>
              </w:rPr>
              <w:t xml:space="preserve">: </w:t>
            </w:r>
            <w:r w:rsidRPr="00D44FF9">
              <w:rPr>
                <w:lang w:val="es-AR"/>
              </w:rPr>
              <w:t>$</w:t>
            </w:r>
            <w:r w:rsidR="00F47E79">
              <w:rPr>
                <w:lang w:val="es-AR"/>
              </w:rPr>
              <w:t>0</w:t>
            </w:r>
            <w:r w:rsidRPr="00D44FF9">
              <w:rPr>
                <w:lang w:val="es-AR"/>
              </w:rPr>
              <w:t>0</w:t>
            </w:r>
            <w:r w:rsidR="00BC575C">
              <w:rPr>
                <w:lang w:val="es-AR"/>
              </w:rPr>
              <w:t>.000</w:t>
            </w:r>
            <w:r w:rsidRPr="00D44FF9">
              <w:rPr>
                <w:lang w:val="es-AR"/>
              </w:rPr>
              <w:t xml:space="preserve"> (lunes a jueves 9</w:t>
            </w:r>
            <w:r w:rsidR="007D7BAF">
              <w:rPr>
                <w:lang w:val="es-AR"/>
              </w:rPr>
              <w:t xml:space="preserve"> </w:t>
            </w:r>
            <w:r w:rsidRPr="00D44FF9">
              <w:rPr>
                <w:lang w:val="es-AR"/>
              </w:rPr>
              <w:t>h, viernes 8</w:t>
            </w:r>
            <w:r w:rsidR="007D7BAF">
              <w:rPr>
                <w:lang w:val="es-AR"/>
              </w:rPr>
              <w:t xml:space="preserve"> </w:t>
            </w:r>
            <w:r w:rsidRPr="00D44FF9">
              <w:rPr>
                <w:lang w:val="es-AR"/>
              </w:rPr>
              <w:t>h</w:t>
            </w:r>
            <w:r w:rsidR="00231675">
              <w:rPr>
                <w:lang w:val="es-AR"/>
              </w:rPr>
              <w:t xml:space="preserve"> o hasta completar 44 h semanales</w:t>
            </w:r>
            <w:r w:rsidRPr="00D44FF9">
              <w:rPr>
                <w:lang w:val="es-AR"/>
              </w:rPr>
              <w:t>)</w:t>
            </w:r>
            <w:r>
              <w:rPr>
                <w:lang w:val="es-AR"/>
              </w:rPr>
              <w:t>.</w:t>
            </w:r>
          </w:p>
          <w:p w14:paraId="180EF685" w14:textId="6D0D31A0" w:rsidR="00D44FF9" w:rsidRPr="00D44FF9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>•</w:t>
            </w:r>
            <w:r>
              <w:rPr>
                <w:lang w:val="es-AR"/>
              </w:rPr>
              <w:t xml:space="preserve"> </w:t>
            </w:r>
            <w:r w:rsidRPr="00D44FF9">
              <w:rPr>
                <w:lang w:val="es-AR"/>
              </w:rPr>
              <w:t>Valor hora al 50% será de $</w:t>
            </w:r>
            <w:r w:rsidR="00F47E79">
              <w:rPr>
                <w:lang w:val="es-AR"/>
              </w:rPr>
              <w:t>00</w:t>
            </w:r>
            <w:r w:rsidR="00BC575C">
              <w:rPr>
                <w:lang w:val="es-AR"/>
              </w:rPr>
              <w:t>.000</w:t>
            </w:r>
            <w:r w:rsidRPr="00D44FF9">
              <w:rPr>
                <w:lang w:val="es-AR"/>
              </w:rPr>
              <w:t xml:space="preserve"> (</w:t>
            </w:r>
            <w:r>
              <w:rPr>
                <w:lang w:val="es-AR"/>
              </w:rPr>
              <w:t>p</w:t>
            </w:r>
            <w:r w:rsidRPr="00D44FF9">
              <w:rPr>
                <w:lang w:val="es-AR"/>
              </w:rPr>
              <w:t>osterior a las horas normales de días de semana,</w:t>
            </w:r>
            <w:r w:rsidR="00AD1509">
              <w:rPr>
                <w:lang w:val="es-AR"/>
              </w:rPr>
              <w:t xml:space="preserve"> a partir de la 10° hora de </w:t>
            </w:r>
            <w:r w:rsidR="00864AEF">
              <w:rPr>
                <w:lang w:val="es-AR"/>
              </w:rPr>
              <w:t>la jornada normal y</w:t>
            </w:r>
            <w:r w:rsidRPr="00D44FF9">
              <w:rPr>
                <w:lang w:val="es-AR"/>
              </w:rPr>
              <w:t xml:space="preserve"> sábados de</w:t>
            </w:r>
            <w:r w:rsidR="003D44F8">
              <w:rPr>
                <w:lang w:val="es-AR"/>
              </w:rPr>
              <w:t xml:space="preserve"> 6 a</w:t>
            </w:r>
            <w:r w:rsidRPr="00D44FF9">
              <w:rPr>
                <w:lang w:val="es-AR"/>
              </w:rPr>
              <w:t xml:space="preserve"> 12</w:t>
            </w:r>
            <w:r w:rsidR="009C308C">
              <w:rPr>
                <w:lang w:val="es-AR"/>
              </w:rPr>
              <w:t xml:space="preserve"> </w:t>
            </w:r>
            <w:r w:rsidRPr="00D44FF9">
              <w:rPr>
                <w:lang w:val="es-AR"/>
              </w:rPr>
              <w:t>h)</w:t>
            </w:r>
            <w:r>
              <w:rPr>
                <w:lang w:val="es-AR"/>
              </w:rPr>
              <w:t>.</w:t>
            </w:r>
          </w:p>
          <w:p w14:paraId="1113FE39" w14:textId="5D893194" w:rsidR="00D44FF9" w:rsidRPr="00D44FF9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>• Valor hora al 100% será de $</w:t>
            </w:r>
            <w:r w:rsidR="00F47E79">
              <w:rPr>
                <w:lang w:val="es-AR"/>
              </w:rPr>
              <w:t>0</w:t>
            </w:r>
            <w:r w:rsidR="00BC575C">
              <w:rPr>
                <w:lang w:val="es-AR"/>
              </w:rPr>
              <w:t>0</w:t>
            </w:r>
            <w:r w:rsidR="007F6304">
              <w:rPr>
                <w:lang w:val="es-AR"/>
              </w:rPr>
              <w:t>.</w:t>
            </w:r>
            <w:r w:rsidR="00BC575C">
              <w:rPr>
                <w:lang w:val="es-AR"/>
              </w:rPr>
              <w:t>0</w:t>
            </w:r>
            <w:r w:rsidRPr="00D44FF9">
              <w:rPr>
                <w:lang w:val="es-AR"/>
              </w:rPr>
              <w:t>00 (días de semana</w:t>
            </w:r>
            <w:r w:rsidR="007D7BAF">
              <w:rPr>
                <w:lang w:val="es-AR"/>
              </w:rPr>
              <w:t xml:space="preserve"> p</w:t>
            </w:r>
            <w:r w:rsidR="007D7BAF" w:rsidRPr="00D44FF9">
              <w:rPr>
                <w:lang w:val="es-AR"/>
              </w:rPr>
              <w:t>osterior a las 12</w:t>
            </w:r>
            <w:r w:rsidR="007D7BAF">
              <w:rPr>
                <w:lang w:val="es-AR"/>
              </w:rPr>
              <w:t xml:space="preserve"> h de servicio</w:t>
            </w:r>
            <w:r w:rsidRPr="00D44FF9">
              <w:rPr>
                <w:lang w:val="es-AR"/>
              </w:rPr>
              <w:t>, sábados a partir de las 1</w:t>
            </w:r>
            <w:r w:rsidR="00783BD5">
              <w:rPr>
                <w:lang w:val="es-AR"/>
              </w:rPr>
              <w:t>2</w:t>
            </w:r>
            <w:r w:rsidR="007D7BAF">
              <w:rPr>
                <w:lang w:val="es-AR"/>
              </w:rPr>
              <w:t xml:space="preserve"> h</w:t>
            </w:r>
            <w:r w:rsidRPr="00D44FF9">
              <w:rPr>
                <w:lang w:val="es-AR"/>
              </w:rPr>
              <w:t xml:space="preserve">, </w:t>
            </w:r>
            <w:r w:rsidR="007D7BAF">
              <w:rPr>
                <w:lang w:val="es-AR"/>
              </w:rPr>
              <w:t>d</w:t>
            </w:r>
            <w:r w:rsidRPr="00D44FF9">
              <w:rPr>
                <w:lang w:val="es-AR"/>
              </w:rPr>
              <w:t xml:space="preserve">omingos y </w:t>
            </w:r>
            <w:r w:rsidR="007D7BAF">
              <w:rPr>
                <w:lang w:val="es-AR"/>
              </w:rPr>
              <w:t>f</w:t>
            </w:r>
            <w:r w:rsidRPr="00D44FF9">
              <w:rPr>
                <w:lang w:val="es-AR"/>
              </w:rPr>
              <w:t>eriados</w:t>
            </w:r>
            <w:r w:rsidR="007D7BAF">
              <w:rPr>
                <w:lang w:val="es-AR"/>
              </w:rPr>
              <w:t>).</w:t>
            </w:r>
          </w:p>
          <w:p w14:paraId="470C8322" w14:textId="5C4922A3" w:rsidR="00D44FF9" w:rsidRPr="00D44FF9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 xml:space="preserve">• Valor hora nocturna </w:t>
            </w:r>
            <w:r w:rsidR="007F6304" w:rsidRPr="00D44FF9">
              <w:rPr>
                <w:lang w:val="es-AR"/>
              </w:rPr>
              <w:t>(</w:t>
            </w:r>
            <w:r w:rsidR="007F6304" w:rsidRPr="00894EE9">
              <w:rPr>
                <w:lang w:val="es-AR"/>
              </w:rPr>
              <w:t>entre la</w:t>
            </w:r>
            <w:r w:rsidR="007F6304">
              <w:rPr>
                <w:lang w:val="es-AR"/>
              </w:rPr>
              <w:t>s</w:t>
            </w:r>
            <w:r w:rsidR="007F6304" w:rsidRPr="00894EE9">
              <w:rPr>
                <w:lang w:val="es-AR"/>
              </w:rPr>
              <w:t xml:space="preserve"> </w:t>
            </w:r>
            <w:r w:rsidR="007F6304">
              <w:rPr>
                <w:lang w:val="es-AR"/>
              </w:rPr>
              <w:t xml:space="preserve">21:00 h </w:t>
            </w:r>
            <w:r w:rsidR="007F6304" w:rsidRPr="00894EE9">
              <w:rPr>
                <w:lang w:val="es-AR"/>
              </w:rPr>
              <w:t>de un día y la</w:t>
            </w:r>
            <w:r w:rsidR="007F6304">
              <w:rPr>
                <w:lang w:val="es-AR"/>
              </w:rPr>
              <w:t>s</w:t>
            </w:r>
            <w:r w:rsidR="007F6304" w:rsidRPr="00894EE9">
              <w:rPr>
                <w:lang w:val="es-AR"/>
              </w:rPr>
              <w:t xml:space="preserve"> </w:t>
            </w:r>
            <w:r w:rsidR="007F6304">
              <w:rPr>
                <w:lang w:val="es-AR"/>
              </w:rPr>
              <w:t xml:space="preserve">06:00 h </w:t>
            </w:r>
            <w:r w:rsidR="007F6304" w:rsidRPr="00894EE9">
              <w:rPr>
                <w:lang w:val="es-AR"/>
              </w:rPr>
              <w:t>del siguiente</w:t>
            </w:r>
            <w:r w:rsidR="007F6304" w:rsidRPr="00D44FF9">
              <w:rPr>
                <w:lang w:val="es-AR"/>
              </w:rPr>
              <w:t>)</w:t>
            </w:r>
            <w:r w:rsidR="007F6304">
              <w:rPr>
                <w:lang w:val="es-AR"/>
              </w:rPr>
              <w:t xml:space="preserve"> </w:t>
            </w:r>
            <w:r w:rsidRPr="00D44FF9">
              <w:rPr>
                <w:lang w:val="es-AR"/>
              </w:rPr>
              <w:t xml:space="preserve">será </w:t>
            </w:r>
            <w:r w:rsidR="00671B8F">
              <w:rPr>
                <w:lang w:val="es-AR"/>
              </w:rPr>
              <w:t xml:space="preserve">al </w:t>
            </w:r>
            <w:r w:rsidR="00ED1ACB">
              <w:rPr>
                <w:lang w:val="es-AR"/>
              </w:rPr>
              <w:t>7</w:t>
            </w:r>
            <w:r w:rsidR="007D7BAF">
              <w:rPr>
                <w:lang w:val="es-AR"/>
              </w:rPr>
              <w:t>0%</w:t>
            </w:r>
            <w:r w:rsidRPr="00D44FF9">
              <w:rPr>
                <w:lang w:val="es-AR"/>
              </w:rPr>
              <w:t xml:space="preserve"> </w:t>
            </w:r>
            <w:r w:rsidR="007D7BAF">
              <w:rPr>
                <w:lang w:val="es-AR"/>
              </w:rPr>
              <w:t>de la hora pactada</w:t>
            </w:r>
            <w:r w:rsidR="00894EE9">
              <w:rPr>
                <w:lang w:val="es-AR"/>
              </w:rPr>
              <w:t xml:space="preserve"> en los ítems anteriores</w:t>
            </w:r>
            <w:r w:rsidR="007D7BAF">
              <w:rPr>
                <w:lang w:val="es-AR"/>
              </w:rPr>
              <w:t xml:space="preserve">, </w:t>
            </w:r>
            <w:r w:rsidRPr="00D44FF9">
              <w:rPr>
                <w:lang w:val="es-AR"/>
              </w:rPr>
              <w:t>$</w:t>
            </w:r>
            <w:r w:rsidR="00F47E79">
              <w:rPr>
                <w:lang w:val="es-AR"/>
              </w:rPr>
              <w:t>00</w:t>
            </w:r>
            <w:r w:rsidR="00BC575C">
              <w:rPr>
                <w:lang w:val="es-AR"/>
              </w:rPr>
              <w:t>.000</w:t>
            </w:r>
            <w:r w:rsidR="007F6304">
              <w:rPr>
                <w:lang w:val="es-AR"/>
              </w:rPr>
              <w:t>.</w:t>
            </w:r>
          </w:p>
          <w:p w14:paraId="5622161A" w14:textId="04227BFA" w:rsidR="003D44F8" w:rsidRDefault="003D44F8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 xml:space="preserve">• </w:t>
            </w:r>
            <w:r>
              <w:rPr>
                <w:lang w:val="es-AR"/>
              </w:rPr>
              <w:t>La jornada laboral será considera</w:t>
            </w:r>
            <w:r w:rsidR="001367A2">
              <w:rPr>
                <w:lang w:val="es-AR"/>
              </w:rPr>
              <w:t>da</w:t>
            </w:r>
            <w:r>
              <w:rPr>
                <w:lang w:val="es-AR"/>
              </w:rPr>
              <w:t xml:space="preserve"> de corrido.</w:t>
            </w:r>
          </w:p>
          <w:p w14:paraId="1C1EEB81" w14:textId="4C50559A" w:rsidR="007F6304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 xml:space="preserve">• Los días perdidos serán </w:t>
            </w:r>
            <w:r w:rsidR="001367A2">
              <w:rPr>
                <w:lang w:val="es-AR"/>
              </w:rPr>
              <w:t xml:space="preserve">facturados </w:t>
            </w:r>
            <w:r w:rsidR="00F32F2B">
              <w:rPr>
                <w:lang w:val="es-AR"/>
              </w:rPr>
              <w:t>6 horas</w:t>
            </w:r>
            <w:r w:rsidR="001367A2">
              <w:rPr>
                <w:lang w:val="es-AR"/>
              </w:rPr>
              <w:t xml:space="preserve"> de la jornada normal</w:t>
            </w:r>
            <w:r w:rsidRPr="00D44FF9">
              <w:rPr>
                <w:lang w:val="es-AR"/>
              </w:rPr>
              <w:t xml:space="preserve"> (lluvia, falta de documentación, feriados, etc</w:t>
            </w:r>
            <w:r w:rsidR="009934FE">
              <w:rPr>
                <w:lang w:val="es-AR"/>
              </w:rPr>
              <w:t>.</w:t>
            </w:r>
            <w:r w:rsidRPr="00D44FF9">
              <w:rPr>
                <w:lang w:val="es-AR"/>
              </w:rPr>
              <w:t>).</w:t>
            </w:r>
          </w:p>
          <w:p w14:paraId="460F928E" w14:textId="7D50F3DD" w:rsidR="00D44FF9" w:rsidRPr="00D44FF9" w:rsidRDefault="007F6304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 xml:space="preserve">• </w:t>
            </w:r>
            <w:r w:rsidR="00ED1ACB">
              <w:rPr>
                <w:lang w:val="es-AR"/>
              </w:rPr>
              <w:t>Retardo del horario de ingreso y/o r</w:t>
            </w:r>
            <w:r w:rsidR="00D44FF9" w:rsidRPr="00D44FF9">
              <w:rPr>
                <w:lang w:val="es-AR"/>
              </w:rPr>
              <w:t xml:space="preserve">etiro anticipado se cobra </w:t>
            </w:r>
            <w:r w:rsidR="00265D59">
              <w:rPr>
                <w:lang w:val="es-AR"/>
              </w:rPr>
              <w:t xml:space="preserve">jornada </w:t>
            </w:r>
            <w:r w:rsidR="00D44FF9" w:rsidRPr="00D44FF9">
              <w:rPr>
                <w:lang w:val="es-AR"/>
              </w:rPr>
              <w:t>complet</w:t>
            </w:r>
            <w:r w:rsidR="00265D59">
              <w:rPr>
                <w:lang w:val="es-AR"/>
              </w:rPr>
              <w:t>a</w:t>
            </w:r>
            <w:r w:rsidR="00D44FF9" w:rsidRPr="00D44FF9">
              <w:rPr>
                <w:lang w:val="es-AR"/>
              </w:rPr>
              <w:t>.</w:t>
            </w:r>
          </w:p>
          <w:p w14:paraId="5E763E4E" w14:textId="466FCF14" w:rsidR="00D44FF9" w:rsidRPr="00D44FF9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>• Viáticos se</w:t>
            </w:r>
            <w:r w:rsidR="003150AB">
              <w:rPr>
                <w:lang w:val="es-AR"/>
              </w:rPr>
              <w:t>rán</w:t>
            </w:r>
            <w:r w:rsidRPr="00D44FF9">
              <w:rPr>
                <w:lang w:val="es-AR"/>
              </w:rPr>
              <w:t xml:space="preserve"> factur</w:t>
            </w:r>
            <w:r w:rsidR="003150AB">
              <w:rPr>
                <w:lang w:val="es-AR"/>
              </w:rPr>
              <w:t>ados</w:t>
            </w:r>
            <w:r w:rsidRPr="00D44FF9">
              <w:rPr>
                <w:lang w:val="es-AR"/>
              </w:rPr>
              <w:t xml:space="preserve"> dependiendo la distancia. Por día trabajado</w:t>
            </w:r>
            <w:r w:rsidR="00864AEF">
              <w:rPr>
                <w:lang w:val="es-AR"/>
              </w:rPr>
              <w:t>; no menos del valor del 1</w:t>
            </w:r>
            <w:r w:rsidR="00ED1ACB">
              <w:rPr>
                <w:lang w:val="es-AR"/>
              </w:rPr>
              <w:t>00% de la hora estipulada por el Colegio de HyS</w:t>
            </w:r>
            <w:r w:rsidRPr="00D44FF9">
              <w:rPr>
                <w:lang w:val="es-AR"/>
              </w:rPr>
              <w:t>.</w:t>
            </w:r>
          </w:p>
          <w:p w14:paraId="01723616" w14:textId="77777777" w:rsidR="00F32F2B" w:rsidRDefault="00D44FF9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>• Valor de viandas será a cargo de la empresa contratante</w:t>
            </w:r>
            <w:r w:rsidR="007F6304">
              <w:rPr>
                <w:lang w:val="es-AR"/>
              </w:rPr>
              <w:t>.</w:t>
            </w:r>
          </w:p>
          <w:p w14:paraId="460193C9" w14:textId="7B4B976E" w:rsidR="00F32F2B" w:rsidRDefault="00F32F2B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 xml:space="preserve">• </w:t>
            </w:r>
            <w:r w:rsidR="009934FE" w:rsidRPr="009934FE">
              <w:rPr>
                <w:lang w:val="es-AR"/>
              </w:rPr>
              <w:t>El servicio se</w:t>
            </w:r>
            <w:r w:rsidR="009934FE">
              <w:rPr>
                <w:lang w:val="es-AR"/>
              </w:rPr>
              <w:t>rá</w:t>
            </w:r>
            <w:r w:rsidR="009934FE" w:rsidRPr="009934FE">
              <w:rPr>
                <w:lang w:val="es-AR"/>
              </w:rPr>
              <w:t xml:space="preserve"> factura</w:t>
            </w:r>
            <w:r w:rsidR="009934FE">
              <w:rPr>
                <w:lang w:val="es-AR"/>
              </w:rPr>
              <w:t>do</w:t>
            </w:r>
            <w:r w:rsidR="009934FE" w:rsidRPr="009934FE">
              <w:rPr>
                <w:lang w:val="es-AR"/>
              </w:rPr>
              <w:t xml:space="preserve"> </w:t>
            </w:r>
            <w:r>
              <w:rPr>
                <w:lang w:val="es-AR"/>
              </w:rPr>
              <w:t>mensu</w:t>
            </w:r>
            <w:r w:rsidR="009934FE" w:rsidRPr="009934FE">
              <w:rPr>
                <w:lang w:val="es-AR"/>
              </w:rPr>
              <w:t xml:space="preserve">almente y la </w:t>
            </w:r>
            <w:r w:rsidR="00265D59">
              <w:rPr>
                <w:lang w:val="es-AR"/>
              </w:rPr>
              <w:t>factura</w:t>
            </w:r>
            <w:r w:rsidR="009934FE" w:rsidRPr="009934FE">
              <w:rPr>
                <w:lang w:val="es-AR"/>
              </w:rPr>
              <w:t xml:space="preserve"> deberá ser cancelada </w:t>
            </w:r>
            <w:r w:rsidR="009934FE">
              <w:rPr>
                <w:lang w:val="es-AR"/>
              </w:rPr>
              <w:t xml:space="preserve">hasta </w:t>
            </w:r>
            <w:r w:rsidR="009934FE" w:rsidRPr="009934FE">
              <w:rPr>
                <w:lang w:val="es-AR"/>
              </w:rPr>
              <w:t>5 días hábiles</w:t>
            </w:r>
            <w:r w:rsidR="009934FE">
              <w:rPr>
                <w:lang w:val="es-AR"/>
              </w:rPr>
              <w:t xml:space="preserve"> posteriores</w:t>
            </w:r>
            <w:r w:rsidR="009D2775">
              <w:rPr>
                <w:lang w:val="es-AR"/>
              </w:rPr>
              <w:t xml:space="preserve"> </w:t>
            </w:r>
            <w:r w:rsidR="009D2775" w:rsidRPr="009D2775">
              <w:rPr>
                <w:lang w:val="es-AR"/>
              </w:rPr>
              <w:t>a partir de su fecha de emisión</w:t>
            </w:r>
            <w:r w:rsidR="00864AEF">
              <w:rPr>
                <w:lang w:val="es-AR"/>
              </w:rPr>
              <w:t xml:space="preserve"> o los primeros </w:t>
            </w:r>
            <w:r w:rsidR="00864AEF" w:rsidRPr="009934FE">
              <w:rPr>
                <w:lang w:val="es-AR"/>
              </w:rPr>
              <w:t>5 días hábiles</w:t>
            </w:r>
            <w:r w:rsidR="00864AEF">
              <w:rPr>
                <w:lang w:val="es-AR"/>
              </w:rPr>
              <w:t xml:space="preserve"> del mes siguiente, lo que ocurra primero</w:t>
            </w:r>
            <w:r>
              <w:rPr>
                <w:lang w:val="es-AR"/>
              </w:rPr>
              <w:t>.</w:t>
            </w:r>
          </w:p>
          <w:p w14:paraId="1A60C0C4" w14:textId="2039282A" w:rsidR="009934FE" w:rsidRPr="009934FE" w:rsidRDefault="00F32F2B" w:rsidP="005843EB">
            <w:pPr>
              <w:rPr>
                <w:lang w:val="es-AR"/>
              </w:rPr>
            </w:pPr>
            <w:r w:rsidRPr="00D44FF9">
              <w:rPr>
                <w:lang w:val="es-AR"/>
              </w:rPr>
              <w:t xml:space="preserve">• </w:t>
            </w:r>
            <w:r>
              <w:rPr>
                <w:lang w:val="es-AR"/>
              </w:rPr>
              <w:t>D</w:t>
            </w:r>
            <w:r w:rsidR="009934FE" w:rsidRPr="009934FE">
              <w:rPr>
                <w:lang w:val="es-AR"/>
              </w:rPr>
              <w:t xml:space="preserve">e no ser abonada en el plazo estipulado se dará de baja y se cobrará un incremento del 10% semanal </w:t>
            </w:r>
            <w:r>
              <w:rPr>
                <w:lang w:val="es-AR"/>
              </w:rPr>
              <w:t xml:space="preserve">acumulativo </w:t>
            </w:r>
            <w:r w:rsidR="009934FE" w:rsidRPr="009934FE">
              <w:rPr>
                <w:lang w:val="es-AR"/>
              </w:rPr>
              <w:t>hasta el día de cancelación.</w:t>
            </w:r>
          </w:p>
          <w:p w14:paraId="0CCFD528" w14:textId="308415A8" w:rsidR="009934FE" w:rsidRPr="009934FE" w:rsidRDefault="009934FE" w:rsidP="005843EB">
            <w:pPr>
              <w:rPr>
                <w:lang w:val="es-AR"/>
              </w:rPr>
            </w:pPr>
            <w:r w:rsidRPr="009934FE">
              <w:rPr>
                <w:lang w:val="es-AR"/>
              </w:rPr>
              <w:t>En caso de aceptación del presupuesto se enviará la documentación correspondiente para la generación de ingreso, como así también CBU</w:t>
            </w:r>
            <w:r w:rsidR="00864AEF">
              <w:rPr>
                <w:lang w:val="es-AR"/>
              </w:rPr>
              <w:t>/CVU</w:t>
            </w:r>
            <w:r w:rsidRPr="009934FE">
              <w:rPr>
                <w:lang w:val="es-AR"/>
              </w:rPr>
              <w:t xml:space="preserve"> para los correspondientes pagos. </w:t>
            </w:r>
          </w:p>
          <w:p w14:paraId="228CF61C" w14:textId="40F0DEBF" w:rsidR="000629D5" w:rsidRDefault="009934FE" w:rsidP="005843EB">
            <w:r w:rsidRPr="009934FE">
              <w:rPr>
                <w:i/>
                <w:iCs/>
                <w:lang w:val="es-AR"/>
              </w:rPr>
              <w:t>En caso de no contar con respuesta</w:t>
            </w:r>
            <w:r>
              <w:rPr>
                <w:i/>
                <w:iCs/>
                <w:lang w:val="es-AR"/>
              </w:rPr>
              <w:t>,</w:t>
            </w:r>
            <w:r w:rsidRPr="009934FE">
              <w:rPr>
                <w:i/>
                <w:iCs/>
                <w:lang w:val="es-AR"/>
              </w:rPr>
              <w:t xml:space="preserve"> se tomará como desestimada la oferta.</w:t>
            </w:r>
          </w:p>
        </w:tc>
      </w:tr>
      <w:tr w:rsidR="000629D5" w:rsidRPr="009809A1" w14:paraId="171D8A16" w14:textId="77777777" w:rsidTr="000F46E6">
        <w:trPr>
          <w:trHeight w:val="9504"/>
        </w:trPr>
        <w:tc>
          <w:tcPr>
            <w:tcW w:w="3600" w:type="dxa"/>
            <w:vAlign w:val="bottom"/>
          </w:tcPr>
          <w:p w14:paraId="32C238BD" w14:textId="4A67ED6D" w:rsidR="000629D5" w:rsidRPr="00777D7F" w:rsidRDefault="007D4195" w:rsidP="00846D4F">
            <w:pPr>
              <w:pStyle w:val="Ttulo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apellid</w:t>
            </w:r>
            <w:r w:rsidR="00FA2D3C">
              <w:rPr>
                <w:sz w:val="56"/>
                <w:szCs w:val="56"/>
              </w:rPr>
              <w:t xml:space="preserve">o, </w:t>
            </w:r>
            <w:r>
              <w:rPr>
                <w:sz w:val="52"/>
                <w:szCs w:val="52"/>
              </w:rPr>
              <w:t>nombre</w:t>
            </w:r>
          </w:p>
          <w:p w14:paraId="6007816D" w14:textId="37A5AE71" w:rsidR="000629D5" w:rsidRDefault="000629D5" w:rsidP="000629D5">
            <w:pPr>
              <w:pStyle w:val="Subttulo"/>
              <w:rPr>
                <w:color w:val="auto"/>
                <w:spacing w:val="1"/>
                <w:w w:val="97"/>
                <w:sz w:val="18"/>
                <w:szCs w:val="22"/>
              </w:rPr>
            </w:pPr>
          </w:p>
          <w:p w14:paraId="1AFD197A" w14:textId="77777777" w:rsidR="000629D5" w:rsidRDefault="000629D5" w:rsidP="000629D5"/>
          <w:sdt>
            <w:sdtPr>
              <w:id w:val="-1954003311"/>
              <w:placeholder>
                <w:docPart w:val="DC9ED3FC4C1F473BB3719F406640F182"/>
              </w:placeholder>
              <w:temporary/>
              <w:showingPlcHdr/>
              <w15:appearance w15:val="hidden"/>
            </w:sdtPr>
            <w:sdtEndPr/>
            <w:sdtContent>
              <w:p w14:paraId="7AC71FDA" w14:textId="77777777" w:rsidR="000629D5" w:rsidRPr="005843EB" w:rsidRDefault="000629D5" w:rsidP="00846D4F">
                <w:pPr>
                  <w:pStyle w:val="Ttulo2"/>
                </w:pPr>
                <w:r w:rsidRPr="005843EB">
                  <w:rPr>
                    <w:rStyle w:val="Ttulo2Car"/>
                    <w:b/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509927C049B7494C92497D1C1DF90C83"/>
              </w:placeholder>
              <w:temporary/>
              <w:showingPlcHdr/>
              <w15:appearance w15:val="hidden"/>
            </w:sdtPr>
            <w:sdtEndPr/>
            <w:sdtContent>
              <w:p w14:paraId="441DF9C9" w14:textId="77777777" w:rsidR="000629D5" w:rsidRPr="005843EB" w:rsidRDefault="000629D5" w:rsidP="000629D5">
                <w:pPr>
                  <w:pStyle w:val="Informacindecontacto"/>
                </w:pPr>
                <w:r w:rsidRPr="005843EB">
                  <w:rPr>
                    <w:lang w:bidi="es-ES"/>
                  </w:rPr>
                  <w:t>TELÉFONO:</w:t>
                </w:r>
              </w:p>
            </w:sdtContent>
          </w:sdt>
          <w:p w14:paraId="4D047D25" w14:textId="4E740F7A" w:rsidR="000629D5" w:rsidRPr="005843EB" w:rsidRDefault="00634637" w:rsidP="000629D5">
            <w:pPr>
              <w:pStyle w:val="Informacindecontacto"/>
            </w:pPr>
            <w:hyperlink r:id="rId12" w:history="1">
              <w:r w:rsidR="007D4195" w:rsidRPr="005843EB">
                <w:rPr>
                  <w:rStyle w:val="Hipervnculo"/>
                  <w:color w:val="auto"/>
                </w:rPr>
                <w:t>+54 9 código de ciudad - teléfono local</w:t>
              </w:r>
            </w:hyperlink>
          </w:p>
          <w:p w14:paraId="4041C836" w14:textId="77777777" w:rsidR="000629D5" w:rsidRPr="005843EB" w:rsidRDefault="000629D5" w:rsidP="000629D5">
            <w:pPr>
              <w:pStyle w:val="Sinespaciado"/>
            </w:pPr>
          </w:p>
          <w:sdt>
            <w:sdtPr>
              <w:id w:val="67859272"/>
              <w:placeholder>
                <w:docPart w:val="3936CB1812AF454BACEA2EC1F1F9F766"/>
              </w:placeholder>
              <w:temporary/>
              <w:showingPlcHdr/>
              <w15:appearance w15:val="hidden"/>
            </w:sdtPr>
            <w:sdtEndPr/>
            <w:sdtContent>
              <w:p w14:paraId="36AA9C4E" w14:textId="77777777" w:rsidR="000629D5" w:rsidRPr="005843EB" w:rsidRDefault="000629D5" w:rsidP="000629D5">
                <w:pPr>
                  <w:pStyle w:val="Informacindecontacto"/>
                </w:pPr>
                <w:r w:rsidRPr="005843EB">
                  <w:rPr>
                    <w:lang w:bidi="es-ES"/>
                  </w:rPr>
                  <w:t>SITIO WEB:</w:t>
                </w:r>
              </w:p>
            </w:sdtContent>
          </w:sdt>
          <w:p w14:paraId="4A3B2A43" w14:textId="695C338B" w:rsidR="000629D5" w:rsidRPr="005843EB" w:rsidRDefault="00634637" w:rsidP="000629D5">
            <w:pPr>
              <w:pStyle w:val="Informacindecontacto"/>
              <w:rPr>
                <w:lang w:val="es-AR"/>
              </w:rPr>
            </w:pPr>
            <w:hyperlink r:id="rId13" w:history="1">
              <w:r w:rsidR="00777D7F" w:rsidRPr="005843EB">
                <w:rPr>
                  <w:rStyle w:val="Hipervnculo"/>
                  <w:color w:val="auto"/>
                  <w:lang w:val="es-AR"/>
                </w:rPr>
                <w:t>LinkedIn</w:t>
              </w:r>
            </w:hyperlink>
          </w:p>
          <w:p w14:paraId="5AD12295" w14:textId="77777777" w:rsidR="000629D5" w:rsidRPr="005843EB" w:rsidRDefault="000629D5" w:rsidP="000629D5">
            <w:pPr>
              <w:pStyle w:val="Sinespaciado"/>
              <w:rPr>
                <w:lang w:val="es-AR"/>
              </w:rPr>
            </w:pPr>
          </w:p>
          <w:sdt>
            <w:sdtPr>
              <w:id w:val="-240260293"/>
              <w:placeholder>
                <w:docPart w:val="165BED3180F042B58037C635831B8F2D"/>
              </w:placeholder>
              <w:temporary/>
              <w:showingPlcHdr/>
              <w15:appearance w15:val="hidden"/>
            </w:sdtPr>
            <w:sdtEndPr/>
            <w:sdtContent>
              <w:p w14:paraId="24288A98" w14:textId="77777777" w:rsidR="000629D5" w:rsidRPr="005843EB" w:rsidRDefault="000629D5" w:rsidP="000629D5">
                <w:pPr>
                  <w:pStyle w:val="Informacindecontacto"/>
                  <w:rPr>
                    <w:lang w:val="es-AR"/>
                  </w:rPr>
                </w:pPr>
                <w:r w:rsidRPr="005843EB">
                  <w:rPr>
                    <w:lang w:val="es-AR" w:bidi="es-ES"/>
                  </w:rPr>
                  <w:t>CORREO ELECTRÓNICO:</w:t>
                </w:r>
              </w:p>
            </w:sdtContent>
          </w:sdt>
          <w:p w14:paraId="4259A23D" w14:textId="5FAEAA5E" w:rsidR="000629D5" w:rsidRPr="009809A1" w:rsidRDefault="00634637" w:rsidP="000629D5">
            <w:pPr>
              <w:pStyle w:val="Informacindecontacto"/>
              <w:rPr>
                <w:rStyle w:val="Hipervnculo"/>
                <w:lang w:val="en-US"/>
              </w:rPr>
            </w:pPr>
            <w:hyperlink r:id="rId14" w:history="1">
              <w:r w:rsidR="007D4195" w:rsidRPr="00634637">
                <w:rPr>
                  <w:rStyle w:val="Hipervnculo"/>
                  <w:color w:val="FF0000"/>
                  <w:lang w:val="en-US"/>
                </w:rPr>
                <w:t>nombre.usuario@dominio.com</w:t>
              </w:r>
            </w:hyperlink>
          </w:p>
        </w:tc>
        <w:tc>
          <w:tcPr>
            <w:tcW w:w="720" w:type="dxa"/>
          </w:tcPr>
          <w:p w14:paraId="03B1E0C5" w14:textId="77777777" w:rsidR="000629D5" w:rsidRPr="009809A1" w:rsidRDefault="000629D5" w:rsidP="000C45FF">
            <w:pPr>
              <w:tabs>
                <w:tab w:val="left" w:pos="990"/>
              </w:tabs>
              <w:rPr>
                <w:lang w:val="en-US"/>
              </w:rPr>
            </w:pPr>
          </w:p>
        </w:tc>
        <w:tc>
          <w:tcPr>
            <w:tcW w:w="6470" w:type="dxa"/>
            <w:vMerge/>
          </w:tcPr>
          <w:p w14:paraId="5A089A8A" w14:textId="77777777" w:rsidR="000629D5" w:rsidRPr="009809A1" w:rsidRDefault="000629D5" w:rsidP="004D3011">
            <w:pPr>
              <w:rPr>
                <w:color w:val="FFFFFF" w:themeColor="background1"/>
                <w:lang w:val="en-US"/>
              </w:rPr>
            </w:pPr>
          </w:p>
        </w:tc>
      </w:tr>
    </w:tbl>
    <w:p w14:paraId="63471B52" w14:textId="77777777" w:rsidR="00321380" w:rsidRPr="009809A1" w:rsidRDefault="00321380" w:rsidP="00846D4F">
      <w:pPr>
        <w:tabs>
          <w:tab w:val="left" w:pos="990"/>
        </w:tabs>
        <w:spacing w:after="0"/>
        <w:rPr>
          <w:sz w:val="8"/>
          <w:lang w:val="en-US"/>
        </w:rPr>
      </w:pPr>
      <w:bookmarkStart w:id="0" w:name="_GoBack"/>
      <w:bookmarkEnd w:id="0"/>
    </w:p>
    <w:sectPr w:rsidR="00321380" w:rsidRPr="009809A1" w:rsidSect="00B821B0">
      <w:headerReference w:type="default" r:id="rId1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38FFF" w14:textId="77777777" w:rsidR="00980A1F" w:rsidRDefault="00980A1F" w:rsidP="000C45FF">
      <w:r>
        <w:separator/>
      </w:r>
    </w:p>
  </w:endnote>
  <w:endnote w:type="continuationSeparator" w:id="0">
    <w:p w14:paraId="5AF9FB14" w14:textId="77777777" w:rsidR="00980A1F" w:rsidRDefault="00980A1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10102FF" w:usb1="EAC7FFFF" w:usb2="00010012" w:usb3="00000000" w:csb0="0002009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BEBD03" w14:textId="77777777" w:rsidR="00980A1F" w:rsidRDefault="00980A1F" w:rsidP="000C45FF">
      <w:r>
        <w:separator/>
      </w:r>
    </w:p>
  </w:footnote>
  <w:footnote w:type="continuationSeparator" w:id="0">
    <w:p w14:paraId="22A09A38" w14:textId="77777777" w:rsidR="00980A1F" w:rsidRDefault="00980A1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0B4F45" w14:textId="77777777" w:rsidR="000C45FF" w:rsidRDefault="000C45FF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3323F38D" wp14:editId="05432C1D">
          <wp:simplePos x="0" y="0"/>
          <wp:positionH relativeFrom="page">
            <wp:posOffset>154379</wp:posOffset>
          </wp:positionH>
          <wp:positionV relativeFrom="page">
            <wp:posOffset>237506</wp:posOffset>
          </wp:positionV>
          <wp:extent cx="7259823" cy="10224474"/>
          <wp:effectExtent l="0" t="0" r="0" b="5715"/>
          <wp:wrapNone/>
          <wp:docPr id="3" name="Gráfico 3">
            <a:extLst xmlns:a="http://schemas.openxmlformats.org/drawingml/2006/main">
              <a:ext uri="{C183D7F6-B498-43B3-948B-1728B52AA6E4}">
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656" cy="1024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F9"/>
    <w:rsid w:val="00036450"/>
    <w:rsid w:val="00061C84"/>
    <w:rsid w:val="000629D5"/>
    <w:rsid w:val="00076632"/>
    <w:rsid w:val="000C45FF"/>
    <w:rsid w:val="000E3FD1"/>
    <w:rsid w:val="000E69A7"/>
    <w:rsid w:val="000F46E6"/>
    <w:rsid w:val="001367A2"/>
    <w:rsid w:val="0017609B"/>
    <w:rsid w:val="00176642"/>
    <w:rsid w:val="00180329"/>
    <w:rsid w:val="0019001F"/>
    <w:rsid w:val="001A74A5"/>
    <w:rsid w:val="001B2ABD"/>
    <w:rsid w:val="001D2335"/>
    <w:rsid w:val="001E1759"/>
    <w:rsid w:val="001F1ECC"/>
    <w:rsid w:val="00231675"/>
    <w:rsid w:val="002367F2"/>
    <w:rsid w:val="002400EB"/>
    <w:rsid w:val="00244620"/>
    <w:rsid w:val="00256CF7"/>
    <w:rsid w:val="00265D59"/>
    <w:rsid w:val="0030481B"/>
    <w:rsid w:val="00306D5B"/>
    <w:rsid w:val="003150AB"/>
    <w:rsid w:val="00321380"/>
    <w:rsid w:val="00387EFE"/>
    <w:rsid w:val="003A3007"/>
    <w:rsid w:val="003D44F8"/>
    <w:rsid w:val="004071FC"/>
    <w:rsid w:val="00445947"/>
    <w:rsid w:val="004813B3"/>
    <w:rsid w:val="00496591"/>
    <w:rsid w:val="004A0187"/>
    <w:rsid w:val="004B300C"/>
    <w:rsid w:val="004C63E4"/>
    <w:rsid w:val="004D3011"/>
    <w:rsid w:val="0056228F"/>
    <w:rsid w:val="005645EE"/>
    <w:rsid w:val="005843EB"/>
    <w:rsid w:val="005D6289"/>
    <w:rsid w:val="005E39D5"/>
    <w:rsid w:val="00612544"/>
    <w:rsid w:val="0062123A"/>
    <w:rsid w:val="00634637"/>
    <w:rsid w:val="006402BF"/>
    <w:rsid w:val="00646E75"/>
    <w:rsid w:val="006610D6"/>
    <w:rsid w:val="00671B8F"/>
    <w:rsid w:val="006771D0"/>
    <w:rsid w:val="00694B8B"/>
    <w:rsid w:val="006A6379"/>
    <w:rsid w:val="00715FCB"/>
    <w:rsid w:val="00740824"/>
    <w:rsid w:val="00743101"/>
    <w:rsid w:val="00757522"/>
    <w:rsid w:val="007637B1"/>
    <w:rsid w:val="00777D7F"/>
    <w:rsid w:val="00783BD5"/>
    <w:rsid w:val="007867A0"/>
    <w:rsid w:val="007927F5"/>
    <w:rsid w:val="007D4195"/>
    <w:rsid w:val="007D7BAF"/>
    <w:rsid w:val="007F6304"/>
    <w:rsid w:val="00802CA0"/>
    <w:rsid w:val="008144B7"/>
    <w:rsid w:val="00846D4F"/>
    <w:rsid w:val="00864AEF"/>
    <w:rsid w:val="00894EE9"/>
    <w:rsid w:val="00896CBD"/>
    <w:rsid w:val="008C1736"/>
    <w:rsid w:val="008D4DFD"/>
    <w:rsid w:val="008E626D"/>
    <w:rsid w:val="009028A2"/>
    <w:rsid w:val="00912F77"/>
    <w:rsid w:val="00922D5C"/>
    <w:rsid w:val="009809A1"/>
    <w:rsid w:val="00980A1F"/>
    <w:rsid w:val="0098681B"/>
    <w:rsid w:val="009934FE"/>
    <w:rsid w:val="009C308C"/>
    <w:rsid w:val="009D2775"/>
    <w:rsid w:val="009E5D01"/>
    <w:rsid w:val="009E7C63"/>
    <w:rsid w:val="00A10A67"/>
    <w:rsid w:val="00A2118D"/>
    <w:rsid w:val="00AD1509"/>
    <w:rsid w:val="00AD76E2"/>
    <w:rsid w:val="00B047C6"/>
    <w:rsid w:val="00B20152"/>
    <w:rsid w:val="00B7011E"/>
    <w:rsid w:val="00B70850"/>
    <w:rsid w:val="00B821B0"/>
    <w:rsid w:val="00B94B6F"/>
    <w:rsid w:val="00BC575C"/>
    <w:rsid w:val="00C066B6"/>
    <w:rsid w:val="00C37BA1"/>
    <w:rsid w:val="00C4674C"/>
    <w:rsid w:val="00C506CF"/>
    <w:rsid w:val="00C72BED"/>
    <w:rsid w:val="00C9578B"/>
    <w:rsid w:val="00CA562E"/>
    <w:rsid w:val="00CB2D30"/>
    <w:rsid w:val="00D21BF4"/>
    <w:rsid w:val="00D2522B"/>
    <w:rsid w:val="00D44FF9"/>
    <w:rsid w:val="00D82F2F"/>
    <w:rsid w:val="00DA694B"/>
    <w:rsid w:val="00DD172A"/>
    <w:rsid w:val="00DD2440"/>
    <w:rsid w:val="00DF23AD"/>
    <w:rsid w:val="00E01F72"/>
    <w:rsid w:val="00E25A26"/>
    <w:rsid w:val="00E37DF5"/>
    <w:rsid w:val="00E55D74"/>
    <w:rsid w:val="00E866EC"/>
    <w:rsid w:val="00E93B74"/>
    <w:rsid w:val="00EB3A62"/>
    <w:rsid w:val="00ED1ACB"/>
    <w:rsid w:val="00EF439C"/>
    <w:rsid w:val="00F32F2B"/>
    <w:rsid w:val="00F47E79"/>
    <w:rsid w:val="00F5234D"/>
    <w:rsid w:val="00F60274"/>
    <w:rsid w:val="00F77FB9"/>
    <w:rsid w:val="00F9506C"/>
    <w:rsid w:val="00FA2D3C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02C2097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642"/>
    <w:pPr>
      <w:spacing w:after="200"/>
    </w:pPr>
    <w:rPr>
      <w:sz w:val="2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E69A7"/>
    <w:rPr>
      <w:caps/>
      <w:color w:val="000000" w:themeColor="text1"/>
      <w:sz w:val="74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0E69A7"/>
    <w:rPr>
      <w:caps/>
      <w:color w:val="000000" w:themeColor="text1"/>
      <w:sz w:val="74"/>
      <w:szCs w:val="76"/>
    </w:rPr>
  </w:style>
  <w:style w:type="character" w:styleId="nfasis">
    <w:name w:val="Emphasis"/>
    <w:basedOn w:val="Fuentedeprrafopredeter"/>
    <w:uiPriority w:val="11"/>
    <w:semiHidden/>
    <w:qFormat/>
    <w:rsid w:val="00E25A26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customStyle="1" w:styleId="FechaCar">
    <w:name w:val="Fecha Car"/>
    <w:basedOn w:val="Fuentedeprrafopredeter"/>
    <w:link w:val="Fecha"/>
    <w:uiPriority w:val="99"/>
    <w:rsid w:val="00036450"/>
    <w:rPr>
      <w:sz w:val="18"/>
      <w:szCs w:val="22"/>
    </w:rPr>
  </w:style>
  <w:style w:type="character" w:styleId="Hipervnculo">
    <w:name w:val="Hyperlink"/>
    <w:basedOn w:val="Fuentedeprrafopredeter"/>
    <w:uiPriority w:val="99"/>
    <w:rsid w:val="00E93B74"/>
    <w:rPr>
      <w:color w:val="B85A22" w:themeColor="accent2" w:themeShade="B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rsid w:val="00481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B2ABD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aconvietas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Textogris">
    <w:name w:val="Texto gris"/>
    <w:basedOn w:val="Fuentedeprrafopredeter"/>
    <w:uiPriority w:val="4"/>
    <w:semiHidden/>
    <w:qFormat/>
    <w:rsid w:val="000629D5"/>
    <w:rPr>
      <w:color w:val="808080" w:themeColor="background1" w:themeShade="80"/>
    </w:rPr>
  </w:style>
  <w:style w:type="paragraph" w:customStyle="1" w:styleId="Direccin">
    <w:name w:val="Dirección"/>
    <w:basedOn w:val="Normal"/>
    <w:qFormat/>
    <w:rsid w:val="000629D5"/>
    <w:pPr>
      <w:spacing w:after="360"/>
      <w:contextualSpacing/>
    </w:pPr>
  </w:style>
  <w:style w:type="paragraph" w:customStyle="1" w:styleId="Informacindecontacto">
    <w:name w:val="Información de contacto"/>
    <w:basedOn w:val="Normal"/>
    <w:qFormat/>
    <w:rsid w:val="000629D5"/>
    <w:pPr>
      <w:contextualSpacing/>
    </w:pPr>
  </w:style>
  <w:style w:type="paragraph" w:styleId="Sinespaciado">
    <w:name w:val="No Spacing"/>
    <w:uiPriority w:val="1"/>
    <w:qFormat/>
    <w:rsid w:val="000629D5"/>
    <w:rPr>
      <w:sz w:val="22"/>
      <w:szCs w:val="22"/>
    </w:rPr>
  </w:style>
  <w:style w:type="paragraph" w:styleId="Prrafodelista">
    <w:name w:val="List Paragraph"/>
    <w:basedOn w:val="Normal"/>
    <w:uiPriority w:val="34"/>
    <w:semiHidden/>
    <w:qFormat/>
    <w:rsid w:val="00D44FF9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9934FE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pepito-el-jugueton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a.me/549numero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email@gmail.com?subject=T&#233;cnico%20en%20HyS%20-%20APELLID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\AppData\Roaming\Microsoft\Templates\Carta%20de%20presentaci&#243;n%20gris%20azu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C9ED3FC4C1F473BB3719F406640F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89EE0-584B-460E-B2BE-74B81AD085CA}"/>
      </w:docPartPr>
      <w:docPartBody>
        <w:p w:rsidR="00696F81" w:rsidRDefault="00127A68">
          <w:pPr>
            <w:pStyle w:val="DC9ED3FC4C1F473BB3719F406640F182"/>
          </w:pPr>
          <w:r w:rsidRPr="00846D4F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509927C049B7494C92497D1C1DF90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453D0-8ED2-4423-8EB1-4A8C4EEF399F}"/>
      </w:docPartPr>
      <w:docPartBody>
        <w:p w:rsidR="00696F81" w:rsidRDefault="00127A68">
          <w:pPr>
            <w:pStyle w:val="509927C049B7494C92497D1C1DF90C83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3936CB1812AF454BACEA2EC1F1F9F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2D3E3-EFF6-4DF0-A2BE-E83C04CA2E54}"/>
      </w:docPartPr>
      <w:docPartBody>
        <w:p w:rsidR="00696F81" w:rsidRDefault="00127A68">
          <w:pPr>
            <w:pStyle w:val="3936CB1812AF454BACEA2EC1F1F9F766"/>
          </w:pPr>
          <w:r w:rsidRPr="004D3011">
            <w:rPr>
              <w:lang w:bidi="es-ES"/>
            </w:rPr>
            <w:t>SITIO WEB:</w:t>
          </w:r>
        </w:p>
      </w:docPartBody>
    </w:docPart>
    <w:docPart>
      <w:docPartPr>
        <w:name w:val="165BED3180F042B58037C635831B8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916A4-AE16-4E73-948F-BAD3BB4A81B0}"/>
      </w:docPartPr>
      <w:docPartBody>
        <w:p w:rsidR="00696F81" w:rsidRDefault="00127A68">
          <w:pPr>
            <w:pStyle w:val="165BED3180F042B58037C635831B8F2D"/>
          </w:pPr>
          <w:r w:rsidRPr="004D3011">
            <w:rPr>
              <w:lang w:bidi="es-ES"/>
            </w:rPr>
            <w:t>CORREO ELECTRÓNICO: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10102FF" w:usb1="EAC7FFFF" w:usb2="00010012" w:usb3="00000000" w:csb0="0002009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564"/>
    <w:rsid w:val="00127A68"/>
    <w:rsid w:val="0017609B"/>
    <w:rsid w:val="00210B95"/>
    <w:rsid w:val="00210DBA"/>
    <w:rsid w:val="005E7615"/>
    <w:rsid w:val="006402BF"/>
    <w:rsid w:val="00696F81"/>
    <w:rsid w:val="00757522"/>
    <w:rsid w:val="008D4DFD"/>
    <w:rsid w:val="008E24D8"/>
    <w:rsid w:val="008F4564"/>
    <w:rsid w:val="009C2AE0"/>
    <w:rsid w:val="009E5D01"/>
    <w:rsid w:val="00B65604"/>
    <w:rsid w:val="00ED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kern w:val="0"/>
      <w:sz w:val="20"/>
      <w:szCs w:val="20"/>
      <w:lang w:val="es-ES" w:eastAsia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paragraph" w:customStyle="1" w:styleId="DC9ED3FC4C1F473BB3719F406640F182">
    <w:name w:val="DC9ED3FC4C1F473BB3719F406640F182"/>
  </w:style>
  <w:style w:type="paragraph" w:customStyle="1" w:styleId="509927C049B7494C92497D1C1DF90C83">
    <w:name w:val="509927C049B7494C92497D1C1DF90C83"/>
  </w:style>
  <w:style w:type="paragraph" w:customStyle="1" w:styleId="3936CB1812AF454BACEA2EC1F1F9F766">
    <w:name w:val="3936CB1812AF454BACEA2EC1F1F9F766"/>
  </w:style>
  <w:style w:type="paragraph" w:customStyle="1" w:styleId="165BED3180F042B58037C635831B8F2D">
    <w:name w:val="165BED3180F042B58037C635831B8F2D"/>
  </w:style>
  <w:style w:type="character" w:styleId="Hipervnculo">
    <w:name w:val="Hyperlink"/>
    <w:basedOn w:val="Fuentedeprrafopredeter"/>
    <w:uiPriority w:val="99"/>
    <w:rPr>
      <w:color w:val="C45911" w:themeColor="accent2" w:themeShade="BF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74C20-78E4-43FF-BE9E-4FC9F2314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B03C41-7C44-40A7-B0F9-10640F9D80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630FBCC-A926-441F-A1DD-7C612FD881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5D0301-D135-4E21-9A87-9BF08ADAC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gris azul</Template>
  <TotalTime>0</TotalTime>
  <Pages>1</Pages>
  <Words>342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2025-09-02T16:35:00Z</dcterms:created>
  <dcterms:modified xsi:type="dcterms:W3CDTF">2026-03-12T18:24:00Z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